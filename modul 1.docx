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7FA2" w14:textId="4A529004" w:rsidR="009372EB" w:rsidRPr="00C662CF" w:rsidRDefault="00784592" w:rsidP="0078459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 xml:space="preserve">LAPORAN </w:t>
      </w:r>
      <w:r w:rsidR="00BD2E44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TUGAS PENDAHULUAN</w:t>
      </w:r>
      <w:r w:rsidR="00654492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 xml:space="preserve"> 1</w:t>
      </w:r>
    </w:p>
    <w:p w14:paraId="750E2D6F" w14:textId="5C6BCBFB" w:rsidR="00346D7B" w:rsidRDefault="00381544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PENGEMBANGA</w:t>
      </w:r>
      <w:r w:rsidR="00654492">
        <w:rPr>
          <w:rFonts w:ascii="Times New Roman" w:eastAsia="Times New Roman" w:hAnsi="Times New Roman" w:cs="Times New Roman"/>
          <w:sz w:val="32"/>
          <w:szCs w:val="32"/>
        </w:rPr>
        <w:t>N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APLIKASI WEBSITE</w:t>
      </w:r>
    </w:p>
    <w:p w14:paraId="3BF1F562" w14:textId="77777777" w:rsidR="00784592" w:rsidRPr="00C06F5C" w:rsidRDefault="00784592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C5F8665" w14:textId="77777777" w:rsidR="009372EB" w:rsidRPr="00C662CF" w:rsidRDefault="009372EB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62CF">
        <w:rPr>
          <w:rFonts w:ascii="Times New Roman" w:eastAsia="Times New Roman" w:hAnsi="Times New Roman" w:cs="Times New Roman"/>
          <w:sz w:val="28"/>
          <w:szCs w:val="28"/>
        </w:rPr>
        <w:t>Dosen Pembimbing:</w:t>
      </w:r>
    </w:p>
    <w:p w14:paraId="23ED5ADC" w14:textId="77777777" w:rsidR="00381544" w:rsidRDefault="00381544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 xml:space="preserve">Dewi Marini Umi Atmaja, </w:t>
      </w:r>
      <w:proofErr w:type="gramStart"/>
      <w:r>
        <w:rPr>
          <w:color w:val="000000"/>
          <w:sz w:val="28"/>
          <w:szCs w:val="28"/>
        </w:rPr>
        <w:t>S.Kom</w:t>
      </w:r>
      <w:proofErr w:type="gramEnd"/>
      <w:r>
        <w:rPr>
          <w:color w:val="000000"/>
          <w:sz w:val="28"/>
          <w:szCs w:val="28"/>
        </w:rPr>
        <w:t xml:space="preserve">., </w:t>
      </w:r>
      <w:proofErr w:type="gramStart"/>
      <w:r>
        <w:rPr>
          <w:color w:val="000000"/>
          <w:sz w:val="28"/>
          <w:szCs w:val="28"/>
        </w:rPr>
        <w:t>M.Kom</w:t>
      </w:r>
      <w:proofErr w:type="gramEnd"/>
      <w:r>
        <w:rPr>
          <w:color w:val="000000"/>
          <w:sz w:val="28"/>
          <w:szCs w:val="28"/>
        </w:rPr>
        <w:t>.</w:t>
      </w:r>
    </w:p>
    <w:p w14:paraId="07B3A9B6" w14:textId="7B95265B" w:rsidR="009372EB" w:rsidRPr="0056453B" w:rsidRDefault="009372EB" w:rsidP="009372EB">
      <w:pPr>
        <w:spacing w:line="360" w:lineRule="auto"/>
        <w:jc w:val="center"/>
        <w:rPr>
          <w:rFonts w:ascii="Times New Roman" w:eastAsia="Times New Roman" w:hAnsi="Times New Roman" w:cs="Times New Roman"/>
          <w:lang w:val="en-ID"/>
        </w:rPr>
      </w:pPr>
      <w:r w:rsidRPr="0056453B">
        <w:rPr>
          <w:rFonts w:ascii="Times New Roman" w:hAnsi="Times New Roman" w:cs="Times New Roman"/>
          <w:noProof/>
        </w:rPr>
        <w:drawing>
          <wp:inline distT="0" distB="0" distL="0" distR="0" wp14:anchorId="1F321BE7" wp14:editId="6065244A">
            <wp:extent cx="2977416" cy="3739081"/>
            <wp:effectExtent l="0" t="0" r="0" b="0"/>
            <wp:docPr id="523117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78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12" cy="379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5681" w14:textId="77777777" w:rsidR="009372EB" w:rsidRPr="0056453B" w:rsidRDefault="009372EB" w:rsidP="009372EB">
      <w:pPr>
        <w:spacing w:line="360" w:lineRule="auto"/>
        <w:jc w:val="center"/>
        <w:rPr>
          <w:rFonts w:ascii="Times New Roman" w:eastAsia="Times New Roman" w:hAnsi="Times New Roman" w:cs="Times New Roman"/>
          <w:lang w:val="en-ID"/>
        </w:rPr>
      </w:pPr>
    </w:p>
    <w:p w14:paraId="2D3D4CDC" w14:textId="77777777" w:rsidR="009372EB" w:rsidRPr="0056453B" w:rsidRDefault="009372EB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6453B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DIsusun </w:t>
      </w:r>
      <w:proofErr w:type="gramStart"/>
      <w:r w:rsidRPr="0056453B">
        <w:rPr>
          <w:rFonts w:ascii="Times New Roman" w:eastAsia="Times New Roman" w:hAnsi="Times New Roman" w:cs="Times New Roman"/>
          <w:sz w:val="28"/>
          <w:szCs w:val="28"/>
          <w:lang w:val="en-ID"/>
        </w:rPr>
        <w:t>Oleh :</w:t>
      </w:r>
      <w:proofErr w:type="gramEnd"/>
    </w:p>
    <w:p w14:paraId="23BA5E07" w14:textId="7FA2700E" w:rsidR="009372EB" w:rsidRPr="001F1294" w:rsidRDefault="001E7977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en-ID"/>
        </w:rPr>
        <w:t>Muhammad Ridho Sena - 2042530022</w:t>
      </w:r>
    </w:p>
    <w:p w14:paraId="3FB5FEAC" w14:textId="77777777" w:rsidR="009372EB" w:rsidRPr="0056453B" w:rsidRDefault="009372EB" w:rsidP="009372EB">
      <w:pPr>
        <w:spacing w:line="360" w:lineRule="auto"/>
        <w:jc w:val="center"/>
        <w:rPr>
          <w:rFonts w:ascii="Times New Roman" w:eastAsia="Times New Roman" w:hAnsi="Times New Roman" w:cs="Times New Roman"/>
          <w:lang w:val="en-ID"/>
        </w:rPr>
      </w:pPr>
    </w:p>
    <w:p w14:paraId="43F7D4F1" w14:textId="77777777" w:rsidR="009372EB" w:rsidRPr="0056453B" w:rsidRDefault="009372EB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D"/>
        </w:rPr>
      </w:pPr>
      <w:r w:rsidRPr="0056453B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PROGRAM STUDI SISTEM INFORMASI</w:t>
      </w:r>
    </w:p>
    <w:p w14:paraId="15B0EDD5" w14:textId="77777777" w:rsidR="009372EB" w:rsidRPr="0056453B" w:rsidRDefault="009372EB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D"/>
        </w:rPr>
      </w:pPr>
      <w:r w:rsidRPr="0056453B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FAKULTAS REKAYASA INDUSTRI</w:t>
      </w:r>
    </w:p>
    <w:p w14:paraId="3FA0B469" w14:textId="77777777" w:rsidR="009372EB" w:rsidRPr="0056453B" w:rsidRDefault="009372EB" w:rsidP="009372EB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D"/>
        </w:rPr>
      </w:pPr>
      <w:r w:rsidRPr="0056453B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UNIVERSITAS TELKOM JAKARTA 2025</w:t>
      </w:r>
    </w:p>
    <w:p w14:paraId="1335E42F" w14:textId="77777777" w:rsidR="001B02D8" w:rsidRDefault="001B02D8" w:rsidP="336699EC">
      <w:pPr>
        <w:spacing w:after="0" w:line="360" w:lineRule="auto"/>
        <w:ind w:left="720"/>
        <w:rPr>
          <w:rFonts w:ascii="Times New Roman" w:eastAsia="Times New Roman" w:hAnsi="Times New Roman" w:cs="Times New Roman"/>
        </w:rPr>
      </w:pPr>
    </w:p>
    <w:p w14:paraId="157F8FDB" w14:textId="77777777" w:rsidR="0095231C" w:rsidRDefault="0095231C" w:rsidP="006B095E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</w:p>
    <w:p w14:paraId="59BE818D" w14:textId="77777777" w:rsidR="00813C1F" w:rsidRDefault="00813C1F" w:rsidP="006B09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 w:rsidRPr="00813C1F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lastRenderedPageBreak/>
        <w:t>A. Tujuan</w:t>
      </w:r>
    </w:p>
    <w:p w14:paraId="6086CD6C" w14:textId="5D341C60" w:rsidR="001E7977" w:rsidRPr="00CA54F7" w:rsidRDefault="001E7977" w:rsidP="00CA54F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CA54F7">
        <w:rPr>
          <w:rFonts w:ascii="Times New Roman" w:eastAsia="Times New Roman" w:hAnsi="Times New Roman" w:cs="Times New Roman"/>
        </w:rPr>
        <w:t>Mampu memahami struktur serta pengaplikasian kerangka halaman website menggunakan bahasa HTML</w:t>
      </w:r>
      <w:r w:rsidR="00CA54F7" w:rsidRPr="00CA54F7">
        <w:rPr>
          <w:rFonts w:ascii="Times New Roman" w:eastAsia="Times New Roman" w:hAnsi="Times New Roman" w:cs="Times New Roman"/>
        </w:rPr>
        <w:t>.</w:t>
      </w:r>
    </w:p>
    <w:p w14:paraId="2A735A82" w14:textId="698362D9" w:rsidR="001E7977" w:rsidRPr="00CA54F7" w:rsidRDefault="00CA54F7" w:rsidP="00CA54F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CA54F7">
        <w:rPr>
          <w:rFonts w:ascii="Times New Roman" w:eastAsia="Times New Roman" w:hAnsi="Times New Roman" w:cs="Times New Roman"/>
        </w:rPr>
        <w:t>Memahami dan mengimplementasikan CSS untuk mengatur tampilan visual, tata letak, warna, tipografi, serta tingkat responsivitas pada weebsite.</w:t>
      </w:r>
    </w:p>
    <w:p w14:paraId="2E119965" w14:textId="1025E32B" w:rsidR="00CA54F7" w:rsidRPr="00CA54F7" w:rsidRDefault="00CA54F7" w:rsidP="00CA54F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</w:rPr>
      </w:pPr>
      <w:r w:rsidRPr="00CA54F7">
        <w:rPr>
          <w:rFonts w:ascii="Times New Roman" w:eastAsia="Times New Roman" w:hAnsi="Times New Roman" w:cs="Times New Roman"/>
        </w:rPr>
        <w:t>Memahami dan mengimplementasikan PHP</w:t>
      </w:r>
      <w:r w:rsidRPr="00CA54F7">
        <w:rPr>
          <w:rFonts w:ascii="Times New Roman" w:eastAsia="Times New Roman" w:hAnsi="Times New Roman" w:cs="Times New Roman"/>
          <w:b/>
          <w:bCs/>
        </w:rPr>
        <w:t xml:space="preserve"> </w:t>
      </w:r>
      <w:r w:rsidRPr="00CA54F7">
        <w:rPr>
          <w:rFonts w:ascii="Times New Roman" w:eastAsia="Times New Roman" w:hAnsi="Times New Roman" w:cs="Times New Roman"/>
        </w:rPr>
        <w:t>sebagai bahasa untuk mengolah logika dasar dan menampilkan data.</w:t>
      </w:r>
    </w:p>
    <w:p w14:paraId="0766FE42" w14:textId="548D02FA" w:rsidR="00CA54F7" w:rsidRPr="00CA54F7" w:rsidRDefault="00CA54F7" w:rsidP="00CA54F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 xml:space="preserve">Mengelola dan menyimpan data dinamis menggunakan Array PHP. </w:t>
      </w:r>
    </w:p>
    <w:p w14:paraId="1534EB8B" w14:textId="26BFDBCE" w:rsidR="00CA54F7" w:rsidRPr="00CA54F7" w:rsidRDefault="00CA54F7" w:rsidP="00CA54F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 xml:space="preserve">Menampilkan data secara otomatis menggunakan Perulangan PHP </w:t>
      </w:r>
    </w:p>
    <w:p w14:paraId="7C7CD283" w14:textId="6CF87F53" w:rsidR="00BD2E44" w:rsidRDefault="00CA54F7" w:rsidP="006B095E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Mengimplementasikan kondisi logic status stok dan perhitungan diskon otomatis menggunakan Percabangan PHP serta Operator Aritmatika.</w:t>
      </w:r>
    </w:p>
    <w:p w14:paraId="00807441" w14:textId="0D908420" w:rsidR="00CA54F7" w:rsidRPr="00CA54F7" w:rsidRDefault="00CA54F7" w:rsidP="00CA54F7">
      <w:pPr>
        <w:pStyle w:val="ListParagraph"/>
        <w:spacing w:after="0" w:line="360" w:lineRule="auto"/>
        <w:rPr>
          <w:rFonts w:ascii="Times New Roman" w:eastAsia="Times New Roman" w:hAnsi="Times New Roman" w:cs="Times New Roman"/>
          <w:lang w:val="en-ID"/>
        </w:rPr>
      </w:pPr>
    </w:p>
    <w:p w14:paraId="5BA4F90E" w14:textId="77777777" w:rsidR="00813C1F" w:rsidRDefault="00813C1F" w:rsidP="006B09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 w:rsidRPr="00813C1F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B. Alat alat</w:t>
      </w:r>
    </w:p>
    <w:p w14:paraId="60451AAE" w14:textId="225DB83B" w:rsidR="00CA54F7" w:rsidRPr="00CA54F7" w:rsidRDefault="00CA54F7" w:rsidP="006B09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ab/>
      </w:r>
      <w:r w:rsidRPr="00CA54F7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 xml:space="preserve">Hardware </w:t>
      </w:r>
    </w:p>
    <w:p w14:paraId="19B86D23" w14:textId="1B527AB6" w:rsidR="00CA54F7" w:rsidRPr="00CA54F7" w:rsidRDefault="00CA54F7" w:rsidP="00CA54F7">
      <w:pPr>
        <w:pStyle w:val="ListParagraph"/>
        <w:numPr>
          <w:ilvl w:val="1"/>
          <w:numId w:val="35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Laptop</w:t>
      </w:r>
    </w:p>
    <w:p w14:paraId="4254B081" w14:textId="4AB22163" w:rsidR="00CA54F7" w:rsidRPr="00CA54F7" w:rsidRDefault="00CA54F7" w:rsidP="00CA54F7">
      <w:pPr>
        <w:pStyle w:val="ListParagraph"/>
        <w:numPr>
          <w:ilvl w:val="1"/>
          <w:numId w:val="35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Mouse</w:t>
      </w:r>
    </w:p>
    <w:p w14:paraId="547C26DC" w14:textId="3F433D07" w:rsidR="00CA54F7" w:rsidRPr="00CA54F7" w:rsidRDefault="00CA54F7" w:rsidP="006B09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ab/>
      </w:r>
      <w:r w:rsidRPr="00CA54F7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Software</w:t>
      </w:r>
    </w:p>
    <w:p w14:paraId="53B821E9" w14:textId="74E521EE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HTML</w:t>
      </w:r>
    </w:p>
    <w:p w14:paraId="54D19859" w14:textId="123D12BA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CSS</w:t>
      </w:r>
    </w:p>
    <w:p w14:paraId="27C69B2D" w14:textId="193EBE40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PHP</w:t>
      </w:r>
    </w:p>
    <w:p w14:paraId="28FE83CE" w14:textId="2867C941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Google</w:t>
      </w:r>
    </w:p>
    <w:p w14:paraId="66022159" w14:textId="06358766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GitHub</w:t>
      </w:r>
    </w:p>
    <w:p w14:paraId="30B43D95" w14:textId="5341605B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Laragon</w:t>
      </w:r>
    </w:p>
    <w:p w14:paraId="78BEBA08" w14:textId="22CE9BE1" w:rsidR="00CA54F7" w:rsidRPr="00CA54F7" w:rsidRDefault="00CA54F7" w:rsidP="00CA54F7">
      <w:pPr>
        <w:pStyle w:val="ListParagraph"/>
        <w:numPr>
          <w:ilvl w:val="1"/>
          <w:numId w:val="36"/>
        </w:num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CA54F7">
        <w:rPr>
          <w:rFonts w:ascii="Times New Roman" w:eastAsia="Times New Roman" w:hAnsi="Times New Roman" w:cs="Times New Roman"/>
          <w:lang w:val="en-ID"/>
        </w:rPr>
        <w:t>Xamp</w:t>
      </w:r>
      <w:r>
        <w:rPr>
          <w:rFonts w:ascii="Times New Roman" w:eastAsia="Times New Roman" w:hAnsi="Times New Roman" w:cs="Times New Roman"/>
          <w:lang w:val="en-ID"/>
        </w:rPr>
        <w:t>p</w:t>
      </w:r>
    </w:p>
    <w:p w14:paraId="62F36587" w14:textId="77777777" w:rsidR="00762BC2" w:rsidRPr="00BD2E44" w:rsidRDefault="00762BC2" w:rsidP="00762BC2">
      <w:pPr>
        <w:pStyle w:val="ListParagraph"/>
        <w:spacing w:after="0" w:line="360" w:lineRule="auto"/>
        <w:rPr>
          <w:rFonts w:ascii="Times New Roman" w:eastAsia="Times New Roman" w:hAnsi="Times New Roman" w:cs="Times New Roman"/>
          <w:lang w:val="en-ID"/>
        </w:rPr>
      </w:pPr>
    </w:p>
    <w:p w14:paraId="2E8AC4E9" w14:textId="77777777" w:rsidR="00C61B62" w:rsidRDefault="00813C1F" w:rsidP="00C259E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 w:rsidRPr="00813C1F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C. Langkah Langkah</w:t>
      </w:r>
    </w:p>
    <w:p w14:paraId="43CE873E" w14:textId="5DF60BA5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Langkah pertama yang saya lakukan adalah untuk membuat folder baru untuk digunakan sebagai penyimpanan file studi kasus, untuk foldernya saya letakkan didalam folder www pada laragon</w:t>
      </w:r>
    </w:p>
    <w:p w14:paraId="2C63FAAB" w14:textId="29DC91B6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5B45D1">
        <w:rPr>
          <w:rFonts w:ascii="Times New Roman" w:eastAsia="Times New Roman" w:hAnsi="Times New Roman" w:cs="Times New Roman"/>
          <w:lang w:val="en-ID"/>
        </w:rPr>
        <w:lastRenderedPageBreak/>
        <w:drawing>
          <wp:inline distT="0" distB="0" distL="0" distR="0" wp14:anchorId="0DCECB76" wp14:editId="5FDC65B1">
            <wp:extent cx="5732145" cy="3224530"/>
            <wp:effectExtent l="0" t="0" r="1905" b="0"/>
            <wp:docPr id="19327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160B" w14:textId="2761D70F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Kemudian saya mendownload keperluan properrti untuk tugas, seperti gambar produk dan menyimpannya kedalam folder.</w:t>
      </w:r>
    </w:p>
    <w:p w14:paraId="3DD10CD0" w14:textId="3E549961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5B45D1">
        <w:rPr>
          <w:rFonts w:ascii="Times New Roman" w:eastAsia="Times New Roman" w:hAnsi="Times New Roman" w:cs="Times New Roman"/>
          <w:lang w:val="en-ID"/>
        </w:rPr>
        <w:drawing>
          <wp:inline distT="0" distB="0" distL="0" distR="0" wp14:anchorId="4E8CF4C8" wp14:editId="5C10CFA3">
            <wp:extent cx="5732145" cy="3224530"/>
            <wp:effectExtent l="0" t="0" r="1905" b="0"/>
            <wp:docPr id="3975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FA6F" w14:textId="78AE92A4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Setelah menyiapkan semua properti, langkah sselanjutnya adalah membuka laragon dan mengklik start all</w:t>
      </w:r>
    </w:p>
    <w:p w14:paraId="1D0D8CF0" w14:textId="48A1B609" w:rsid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 w:rsidRPr="005B45D1">
        <w:rPr>
          <w:rFonts w:ascii="Times New Roman" w:eastAsia="Times New Roman" w:hAnsi="Times New Roman" w:cs="Times New Roman"/>
          <w:lang w:val="en-ID"/>
        </w:rPr>
        <w:lastRenderedPageBreak/>
        <w:drawing>
          <wp:inline distT="0" distB="0" distL="0" distR="0" wp14:anchorId="7ED14EB5" wp14:editId="338CDF54">
            <wp:extent cx="5732145" cy="3224530"/>
            <wp:effectExtent l="0" t="0" r="1905" b="0"/>
            <wp:docPr id="8272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60FB" w14:textId="77777777" w:rsidR="005B45D1" w:rsidRPr="005B45D1" w:rsidRDefault="005B45D1" w:rsidP="00C259E9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</w:p>
    <w:p w14:paraId="1CB0E275" w14:textId="77777777" w:rsidR="00762BC2" w:rsidRPr="00BD2E44" w:rsidRDefault="0084510C" w:rsidP="00BD2E44">
      <w:pPr>
        <w:spacing w:after="0" w:line="360" w:lineRule="auto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ab/>
      </w:r>
    </w:p>
    <w:p w14:paraId="48EC64BE" w14:textId="77777777" w:rsidR="00784592" w:rsidRDefault="0084510C" w:rsidP="0078459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D</w:t>
      </w:r>
      <w:r w:rsidR="00784592" w:rsidRPr="00813C1F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 xml:space="preserve">. </w:t>
      </w:r>
      <w:r w:rsidR="00784592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Kesimpulan</w:t>
      </w:r>
    </w:p>
    <w:p w14:paraId="2FE19661" w14:textId="77777777" w:rsidR="00784592" w:rsidRPr="00BD2E44" w:rsidRDefault="00784592" w:rsidP="00762BC2">
      <w:pPr>
        <w:spacing w:after="0" w:line="360" w:lineRule="auto"/>
        <w:ind w:firstLine="720"/>
        <w:rPr>
          <w:rFonts w:ascii="Times New Roman" w:eastAsia="Times New Roman" w:hAnsi="Times New Roman" w:cs="Times New Roman"/>
          <w:lang w:val="en-ID"/>
        </w:rPr>
      </w:pPr>
    </w:p>
    <w:sectPr w:rsidR="00784592" w:rsidRPr="00BD2E44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72B"/>
    <w:multiLevelType w:val="multilevel"/>
    <w:tmpl w:val="112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966"/>
    <w:multiLevelType w:val="multilevel"/>
    <w:tmpl w:val="994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E141"/>
    <w:multiLevelType w:val="hybridMultilevel"/>
    <w:tmpl w:val="FF923328"/>
    <w:lvl w:ilvl="0" w:tplc="D9807E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6FC2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8B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E0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05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4E4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A8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47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02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F5339"/>
    <w:multiLevelType w:val="hybridMultilevel"/>
    <w:tmpl w:val="6C7A183A"/>
    <w:lvl w:ilvl="0" w:tplc="DD0474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AC9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84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A5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61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02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EE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46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08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3101F"/>
    <w:multiLevelType w:val="hybridMultilevel"/>
    <w:tmpl w:val="470E52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F8086"/>
    <w:multiLevelType w:val="hybridMultilevel"/>
    <w:tmpl w:val="19BC9E36"/>
    <w:lvl w:ilvl="0" w:tplc="18FA88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A8F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A7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41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A6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EC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8F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80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04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C2843"/>
    <w:multiLevelType w:val="multilevel"/>
    <w:tmpl w:val="899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B2B54"/>
    <w:multiLevelType w:val="multilevel"/>
    <w:tmpl w:val="E1E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27DD5"/>
    <w:multiLevelType w:val="hybridMultilevel"/>
    <w:tmpl w:val="643CE24A"/>
    <w:lvl w:ilvl="0" w:tplc="E42AB7A0">
      <w:start w:val="1"/>
      <w:numFmt w:val="decimal"/>
      <w:lvlText w:val="%1."/>
      <w:lvlJc w:val="left"/>
      <w:pPr>
        <w:ind w:left="1080" w:hanging="360"/>
      </w:pPr>
    </w:lvl>
    <w:lvl w:ilvl="1" w:tplc="2A24EBAE">
      <w:start w:val="1"/>
      <w:numFmt w:val="lowerLetter"/>
      <w:lvlText w:val="%2."/>
      <w:lvlJc w:val="left"/>
      <w:pPr>
        <w:ind w:left="1800" w:hanging="360"/>
      </w:pPr>
    </w:lvl>
    <w:lvl w:ilvl="2" w:tplc="F47601FC">
      <w:start w:val="1"/>
      <w:numFmt w:val="lowerRoman"/>
      <w:lvlText w:val="%3."/>
      <w:lvlJc w:val="right"/>
      <w:pPr>
        <w:ind w:left="2520" w:hanging="180"/>
      </w:pPr>
    </w:lvl>
    <w:lvl w:ilvl="3" w:tplc="98F6A7D2">
      <w:start w:val="1"/>
      <w:numFmt w:val="decimal"/>
      <w:lvlText w:val="%4."/>
      <w:lvlJc w:val="left"/>
      <w:pPr>
        <w:ind w:left="3240" w:hanging="360"/>
      </w:pPr>
    </w:lvl>
    <w:lvl w:ilvl="4" w:tplc="CF4E5DAC">
      <w:start w:val="1"/>
      <w:numFmt w:val="lowerLetter"/>
      <w:lvlText w:val="%5."/>
      <w:lvlJc w:val="left"/>
      <w:pPr>
        <w:ind w:left="3960" w:hanging="360"/>
      </w:pPr>
    </w:lvl>
    <w:lvl w:ilvl="5" w:tplc="EC5C4D16">
      <w:start w:val="1"/>
      <w:numFmt w:val="lowerRoman"/>
      <w:lvlText w:val="%6."/>
      <w:lvlJc w:val="right"/>
      <w:pPr>
        <w:ind w:left="4680" w:hanging="180"/>
      </w:pPr>
    </w:lvl>
    <w:lvl w:ilvl="6" w:tplc="BC300C12">
      <w:start w:val="1"/>
      <w:numFmt w:val="decimal"/>
      <w:lvlText w:val="%7."/>
      <w:lvlJc w:val="left"/>
      <w:pPr>
        <w:ind w:left="5400" w:hanging="360"/>
      </w:pPr>
    </w:lvl>
    <w:lvl w:ilvl="7" w:tplc="880483C0">
      <w:start w:val="1"/>
      <w:numFmt w:val="lowerLetter"/>
      <w:lvlText w:val="%8."/>
      <w:lvlJc w:val="left"/>
      <w:pPr>
        <w:ind w:left="6120" w:hanging="360"/>
      </w:pPr>
    </w:lvl>
    <w:lvl w:ilvl="8" w:tplc="D90E72E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401BC0"/>
    <w:multiLevelType w:val="multilevel"/>
    <w:tmpl w:val="830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7316B"/>
    <w:multiLevelType w:val="multilevel"/>
    <w:tmpl w:val="0C9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12959"/>
    <w:multiLevelType w:val="hybridMultilevel"/>
    <w:tmpl w:val="7A22EB20"/>
    <w:lvl w:ilvl="0" w:tplc="E5A0EC1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480DE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C2B7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84A4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AC8B7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1664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1FCAE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E96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EAD6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1A3FB9"/>
    <w:multiLevelType w:val="multilevel"/>
    <w:tmpl w:val="DAB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7429"/>
    <w:multiLevelType w:val="multilevel"/>
    <w:tmpl w:val="1BD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CE0B2"/>
    <w:multiLevelType w:val="hybridMultilevel"/>
    <w:tmpl w:val="E3BAF914"/>
    <w:lvl w:ilvl="0" w:tplc="11F09D32">
      <w:start w:val="1"/>
      <w:numFmt w:val="upperRoman"/>
      <w:pStyle w:val="Heading2"/>
      <w:lvlText w:val="%1."/>
      <w:lvlJc w:val="left"/>
      <w:pPr>
        <w:ind w:left="720" w:hanging="360"/>
      </w:pPr>
    </w:lvl>
    <w:lvl w:ilvl="1" w:tplc="37181292">
      <w:start w:val="1"/>
      <w:numFmt w:val="lowerLetter"/>
      <w:lvlText w:val="%2."/>
      <w:lvlJc w:val="left"/>
      <w:pPr>
        <w:ind w:left="1440" w:hanging="360"/>
      </w:pPr>
    </w:lvl>
    <w:lvl w:ilvl="2" w:tplc="E88035DA">
      <w:start w:val="1"/>
      <w:numFmt w:val="lowerRoman"/>
      <w:lvlText w:val="%3."/>
      <w:lvlJc w:val="right"/>
      <w:pPr>
        <w:ind w:left="2160" w:hanging="180"/>
      </w:pPr>
    </w:lvl>
    <w:lvl w:ilvl="3" w:tplc="7B366288">
      <w:start w:val="1"/>
      <w:numFmt w:val="decimal"/>
      <w:lvlText w:val="%4."/>
      <w:lvlJc w:val="left"/>
      <w:pPr>
        <w:ind w:left="2880" w:hanging="360"/>
      </w:pPr>
    </w:lvl>
    <w:lvl w:ilvl="4" w:tplc="92EABAA4">
      <w:start w:val="1"/>
      <w:numFmt w:val="lowerLetter"/>
      <w:lvlText w:val="%5."/>
      <w:lvlJc w:val="left"/>
      <w:pPr>
        <w:ind w:left="3600" w:hanging="360"/>
      </w:pPr>
    </w:lvl>
    <w:lvl w:ilvl="5" w:tplc="9774DE84">
      <w:start w:val="1"/>
      <w:numFmt w:val="lowerRoman"/>
      <w:lvlText w:val="%6."/>
      <w:lvlJc w:val="right"/>
      <w:pPr>
        <w:ind w:left="4320" w:hanging="180"/>
      </w:pPr>
    </w:lvl>
    <w:lvl w:ilvl="6" w:tplc="1F86CC94">
      <w:start w:val="1"/>
      <w:numFmt w:val="decimal"/>
      <w:lvlText w:val="%7."/>
      <w:lvlJc w:val="left"/>
      <w:pPr>
        <w:ind w:left="5040" w:hanging="360"/>
      </w:pPr>
    </w:lvl>
    <w:lvl w:ilvl="7" w:tplc="E52A01AA">
      <w:start w:val="1"/>
      <w:numFmt w:val="lowerLetter"/>
      <w:lvlText w:val="%8."/>
      <w:lvlJc w:val="left"/>
      <w:pPr>
        <w:ind w:left="5760" w:hanging="360"/>
      </w:pPr>
    </w:lvl>
    <w:lvl w:ilvl="8" w:tplc="2F46DA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A5CB2"/>
    <w:multiLevelType w:val="multilevel"/>
    <w:tmpl w:val="A2EE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C89601"/>
    <w:multiLevelType w:val="hybridMultilevel"/>
    <w:tmpl w:val="A4A005AE"/>
    <w:lvl w:ilvl="0" w:tplc="2E62CD60">
      <w:start w:val="1"/>
      <w:numFmt w:val="upperRoman"/>
      <w:lvlText w:val="%1."/>
      <w:lvlJc w:val="left"/>
      <w:pPr>
        <w:ind w:left="720" w:hanging="360"/>
      </w:pPr>
    </w:lvl>
    <w:lvl w:ilvl="1" w:tplc="7E68DF62">
      <w:start w:val="1"/>
      <w:numFmt w:val="lowerLetter"/>
      <w:lvlText w:val="%2."/>
      <w:lvlJc w:val="left"/>
      <w:pPr>
        <w:ind w:left="1440" w:hanging="360"/>
      </w:pPr>
    </w:lvl>
    <w:lvl w:ilvl="2" w:tplc="415615E4">
      <w:start w:val="1"/>
      <w:numFmt w:val="lowerRoman"/>
      <w:lvlText w:val="%3."/>
      <w:lvlJc w:val="right"/>
      <w:pPr>
        <w:ind w:left="2160" w:hanging="180"/>
      </w:pPr>
    </w:lvl>
    <w:lvl w:ilvl="3" w:tplc="0F187338">
      <w:start w:val="1"/>
      <w:numFmt w:val="decimal"/>
      <w:lvlText w:val="%4."/>
      <w:lvlJc w:val="left"/>
      <w:pPr>
        <w:ind w:left="2880" w:hanging="360"/>
      </w:pPr>
    </w:lvl>
    <w:lvl w:ilvl="4" w:tplc="B3DEE4BA">
      <w:start w:val="1"/>
      <w:numFmt w:val="lowerLetter"/>
      <w:lvlText w:val="%5."/>
      <w:lvlJc w:val="left"/>
      <w:pPr>
        <w:ind w:left="3600" w:hanging="360"/>
      </w:pPr>
    </w:lvl>
    <w:lvl w:ilvl="5" w:tplc="70BE9408">
      <w:start w:val="1"/>
      <w:numFmt w:val="lowerRoman"/>
      <w:lvlText w:val="%6."/>
      <w:lvlJc w:val="right"/>
      <w:pPr>
        <w:ind w:left="4320" w:hanging="180"/>
      </w:pPr>
    </w:lvl>
    <w:lvl w:ilvl="6" w:tplc="7EAE4F64">
      <w:start w:val="1"/>
      <w:numFmt w:val="decimal"/>
      <w:lvlText w:val="%7."/>
      <w:lvlJc w:val="left"/>
      <w:pPr>
        <w:ind w:left="5040" w:hanging="360"/>
      </w:pPr>
    </w:lvl>
    <w:lvl w:ilvl="7" w:tplc="1E4CCA1E">
      <w:start w:val="1"/>
      <w:numFmt w:val="lowerLetter"/>
      <w:lvlText w:val="%8."/>
      <w:lvlJc w:val="left"/>
      <w:pPr>
        <w:ind w:left="5760" w:hanging="360"/>
      </w:pPr>
    </w:lvl>
    <w:lvl w:ilvl="8" w:tplc="7A46524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BD8F4"/>
    <w:multiLevelType w:val="hybridMultilevel"/>
    <w:tmpl w:val="E4AE700C"/>
    <w:lvl w:ilvl="0" w:tplc="D7E890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883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C3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A5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4E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1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2F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C4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14C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59A4E"/>
    <w:multiLevelType w:val="hybridMultilevel"/>
    <w:tmpl w:val="931641FE"/>
    <w:lvl w:ilvl="0" w:tplc="3D1EFA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0E4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66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A2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E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8A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C8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43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02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A1D8E"/>
    <w:multiLevelType w:val="hybridMultilevel"/>
    <w:tmpl w:val="AEA0DF0C"/>
    <w:lvl w:ilvl="0" w:tplc="59D0D9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F9203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1A99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3428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A409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66DC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2A04C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7865B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E85F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223AE0"/>
    <w:multiLevelType w:val="multilevel"/>
    <w:tmpl w:val="BE0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690F6"/>
    <w:multiLevelType w:val="hybridMultilevel"/>
    <w:tmpl w:val="550C4778"/>
    <w:lvl w:ilvl="0" w:tplc="380EF8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34A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08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A1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23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CB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12A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ED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42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4D97D7"/>
    <w:multiLevelType w:val="hybridMultilevel"/>
    <w:tmpl w:val="E76C986E"/>
    <w:lvl w:ilvl="0" w:tplc="31F00E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52E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0C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6E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C9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E1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E5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ACA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AC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27E00"/>
    <w:multiLevelType w:val="multilevel"/>
    <w:tmpl w:val="29F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C5B1C"/>
    <w:multiLevelType w:val="hybridMultilevel"/>
    <w:tmpl w:val="147647C4"/>
    <w:lvl w:ilvl="0" w:tplc="BA8E670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39F9A3"/>
    <w:multiLevelType w:val="hybridMultilevel"/>
    <w:tmpl w:val="342CFA60"/>
    <w:lvl w:ilvl="0" w:tplc="E806B41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29087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0665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36A3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5F645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146C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ACB2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0616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BC28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A12AFC"/>
    <w:multiLevelType w:val="multilevel"/>
    <w:tmpl w:val="606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574CA"/>
    <w:multiLevelType w:val="hybridMultilevel"/>
    <w:tmpl w:val="9E1290D4"/>
    <w:lvl w:ilvl="0" w:tplc="B164C6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FAD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8E3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01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42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801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246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C5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0E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745AC"/>
    <w:multiLevelType w:val="hybridMultilevel"/>
    <w:tmpl w:val="A0986C70"/>
    <w:lvl w:ilvl="0" w:tplc="9C4460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96E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2D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9E8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0B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CF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C9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C3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6F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C2B9F"/>
    <w:multiLevelType w:val="hybridMultilevel"/>
    <w:tmpl w:val="B2526E0C"/>
    <w:lvl w:ilvl="0" w:tplc="13FC0F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244DE"/>
    <w:multiLevelType w:val="hybridMultilevel"/>
    <w:tmpl w:val="653063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30CEA"/>
    <w:multiLevelType w:val="multilevel"/>
    <w:tmpl w:val="474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22ED7"/>
    <w:multiLevelType w:val="hybridMultilevel"/>
    <w:tmpl w:val="77C8C7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8C260B"/>
    <w:multiLevelType w:val="multilevel"/>
    <w:tmpl w:val="7A5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47B1E"/>
    <w:multiLevelType w:val="hybridMultilevel"/>
    <w:tmpl w:val="1920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76108"/>
    <w:multiLevelType w:val="multilevel"/>
    <w:tmpl w:val="899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99753">
    <w:abstractNumId w:val="14"/>
  </w:num>
  <w:num w:numId="2" w16cid:durableId="221871460">
    <w:abstractNumId w:val="8"/>
  </w:num>
  <w:num w:numId="3" w16cid:durableId="167331401">
    <w:abstractNumId w:val="16"/>
  </w:num>
  <w:num w:numId="4" w16cid:durableId="1559365350">
    <w:abstractNumId w:val="11"/>
  </w:num>
  <w:num w:numId="5" w16cid:durableId="966859364">
    <w:abstractNumId w:val="3"/>
  </w:num>
  <w:num w:numId="6" w16cid:durableId="280653367">
    <w:abstractNumId w:val="17"/>
  </w:num>
  <w:num w:numId="7" w16cid:durableId="413286452">
    <w:abstractNumId w:val="28"/>
  </w:num>
  <w:num w:numId="8" w16cid:durableId="250092238">
    <w:abstractNumId w:val="27"/>
  </w:num>
  <w:num w:numId="9" w16cid:durableId="408113441">
    <w:abstractNumId w:val="22"/>
  </w:num>
  <w:num w:numId="10" w16cid:durableId="1510636799">
    <w:abstractNumId w:val="18"/>
  </w:num>
  <w:num w:numId="11" w16cid:durableId="141504621">
    <w:abstractNumId w:val="21"/>
  </w:num>
  <w:num w:numId="12" w16cid:durableId="486628942">
    <w:abstractNumId w:val="5"/>
  </w:num>
  <w:num w:numId="13" w16cid:durableId="746922131">
    <w:abstractNumId w:val="2"/>
  </w:num>
  <w:num w:numId="14" w16cid:durableId="2089770268">
    <w:abstractNumId w:val="25"/>
  </w:num>
  <w:num w:numId="15" w16cid:durableId="1013921671">
    <w:abstractNumId w:val="19"/>
  </w:num>
  <w:num w:numId="16" w16cid:durableId="1081752423">
    <w:abstractNumId w:val="7"/>
  </w:num>
  <w:num w:numId="17" w16cid:durableId="1725565014">
    <w:abstractNumId w:val="13"/>
  </w:num>
  <w:num w:numId="18" w16cid:durableId="1465002983">
    <w:abstractNumId w:val="1"/>
  </w:num>
  <w:num w:numId="19" w16cid:durableId="1006594771">
    <w:abstractNumId w:val="0"/>
  </w:num>
  <w:num w:numId="20" w16cid:durableId="1474368477">
    <w:abstractNumId w:val="33"/>
  </w:num>
  <w:num w:numId="21" w16cid:durableId="87242602">
    <w:abstractNumId w:val="20"/>
  </w:num>
  <w:num w:numId="22" w16cid:durableId="1932354973">
    <w:abstractNumId w:val="29"/>
  </w:num>
  <w:num w:numId="23" w16cid:durableId="419178355">
    <w:abstractNumId w:val="31"/>
  </w:num>
  <w:num w:numId="24" w16cid:durableId="1440299085">
    <w:abstractNumId w:val="12"/>
  </w:num>
  <w:num w:numId="25" w16cid:durableId="1994985988">
    <w:abstractNumId w:val="9"/>
  </w:num>
  <w:num w:numId="26" w16cid:durableId="762605612">
    <w:abstractNumId w:val="23"/>
  </w:num>
  <w:num w:numId="27" w16cid:durableId="2095781805">
    <w:abstractNumId w:val="6"/>
  </w:num>
  <w:num w:numId="28" w16cid:durableId="2076052891">
    <w:abstractNumId w:val="35"/>
  </w:num>
  <w:num w:numId="29" w16cid:durableId="1924530945">
    <w:abstractNumId w:val="10"/>
  </w:num>
  <w:num w:numId="30" w16cid:durableId="258297556">
    <w:abstractNumId w:val="15"/>
  </w:num>
  <w:num w:numId="31" w16cid:durableId="457453454">
    <w:abstractNumId w:val="26"/>
  </w:num>
  <w:num w:numId="32" w16cid:durableId="937905079">
    <w:abstractNumId w:val="24"/>
  </w:num>
  <w:num w:numId="33" w16cid:durableId="2012634791">
    <w:abstractNumId w:val="34"/>
  </w:num>
  <w:num w:numId="34" w16cid:durableId="1843274734">
    <w:abstractNumId w:val="4"/>
  </w:num>
  <w:num w:numId="35" w16cid:durableId="591477178">
    <w:abstractNumId w:val="30"/>
  </w:num>
  <w:num w:numId="36" w16cid:durableId="16107725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44"/>
    <w:rsid w:val="00144E73"/>
    <w:rsid w:val="001819DB"/>
    <w:rsid w:val="001B02D8"/>
    <w:rsid w:val="001C11D7"/>
    <w:rsid w:val="001E7977"/>
    <w:rsid w:val="00236D01"/>
    <w:rsid w:val="002512DF"/>
    <w:rsid w:val="0028499C"/>
    <w:rsid w:val="00344DEE"/>
    <w:rsid w:val="00346D7B"/>
    <w:rsid w:val="00381544"/>
    <w:rsid w:val="0039538D"/>
    <w:rsid w:val="003E295D"/>
    <w:rsid w:val="005309E0"/>
    <w:rsid w:val="005B45D1"/>
    <w:rsid w:val="00614571"/>
    <w:rsid w:val="00654492"/>
    <w:rsid w:val="006B095E"/>
    <w:rsid w:val="006E375F"/>
    <w:rsid w:val="00757743"/>
    <w:rsid w:val="00762BC2"/>
    <w:rsid w:val="00784592"/>
    <w:rsid w:val="00813C1F"/>
    <w:rsid w:val="00815A6A"/>
    <w:rsid w:val="0084510C"/>
    <w:rsid w:val="008C279C"/>
    <w:rsid w:val="009372EB"/>
    <w:rsid w:val="0095231C"/>
    <w:rsid w:val="009B34F4"/>
    <w:rsid w:val="009B572B"/>
    <w:rsid w:val="009F3C08"/>
    <w:rsid w:val="00AC48DD"/>
    <w:rsid w:val="00BD2E44"/>
    <w:rsid w:val="00C06F5C"/>
    <w:rsid w:val="00C160BE"/>
    <w:rsid w:val="00C259E9"/>
    <w:rsid w:val="00C35DAB"/>
    <w:rsid w:val="00C57748"/>
    <w:rsid w:val="00C61B62"/>
    <w:rsid w:val="00CA36F1"/>
    <w:rsid w:val="00CA54F7"/>
    <w:rsid w:val="00CC2C9D"/>
    <w:rsid w:val="00D7589D"/>
    <w:rsid w:val="00F62E60"/>
    <w:rsid w:val="00F852FC"/>
    <w:rsid w:val="0120F1DE"/>
    <w:rsid w:val="01339E39"/>
    <w:rsid w:val="035B42B9"/>
    <w:rsid w:val="0495E2AB"/>
    <w:rsid w:val="05405402"/>
    <w:rsid w:val="059B79AE"/>
    <w:rsid w:val="07639D9B"/>
    <w:rsid w:val="08B8B32C"/>
    <w:rsid w:val="09480DB4"/>
    <w:rsid w:val="0A2A1053"/>
    <w:rsid w:val="0A56CFEE"/>
    <w:rsid w:val="0AFD9F43"/>
    <w:rsid w:val="0DC59904"/>
    <w:rsid w:val="0FD4A0D4"/>
    <w:rsid w:val="10601EE8"/>
    <w:rsid w:val="12A9806D"/>
    <w:rsid w:val="1306AEAC"/>
    <w:rsid w:val="144152BC"/>
    <w:rsid w:val="14523D75"/>
    <w:rsid w:val="14FBA984"/>
    <w:rsid w:val="15E36D9A"/>
    <w:rsid w:val="16866558"/>
    <w:rsid w:val="16C67D09"/>
    <w:rsid w:val="173914CB"/>
    <w:rsid w:val="18073550"/>
    <w:rsid w:val="189BB902"/>
    <w:rsid w:val="1A895D71"/>
    <w:rsid w:val="1CC85C02"/>
    <w:rsid w:val="1DC1931D"/>
    <w:rsid w:val="1E83D039"/>
    <w:rsid w:val="204CC8B5"/>
    <w:rsid w:val="209B0243"/>
    <w:rsid w:val="20D5B00D"/>
    <w:rsid w:val="21B41FCD"/>
    <w:rsid w:val="21EEE609"/>
    <w:rsid w:val="224B3878"/>
    <w:rsid w:val="225BECCC"/>
    <w:rsid w:val="233286CB"/>
    <w:rsid w:val="2385A0B1"/>
    <w:rsid w:val="23864311"/>
    <w:rsid w:val="2558E9C1"/>
    <w:rsid w:val="264A43C2"/>
    <w:rsid w:val="275C92A8"/>
    <w:rsid w:val="2794D59F"/>
    <w:rsid w:val="28732370"/>
    <w:rsid w:val="29FEB499"/>
    <w:rsid w:val="2A26FE0E"/>
    <w:rsid w:val="2A953C66"/>
    <w:rsid w:val="2C3CA4F8"/>
    <w:rsid w:val="2D7FEB71"/>
    <w:rsid w:val="2DDF8C3E"/>
    <w:rsid w:val="2F40ADE5"/>
    <w:rsid w:val="300161EC"/>
    <w:rsid w:val="3129754B"/>
    <w:rsid w:val="31386D60"/>
    <w:rsid w:val="336699EC"/>
    <w:rsid w:val="34A7EDB8"/>
    <w:rsid w:val="3619DC5C"/>
    <w:rsid w:val="36BCFC22"/>
    <w:rsid w:val="36D85840"/>
    <w:rsid w:val="3777ABB0"/>
    <w:rsid w:val="396D57ED"/>
    <w:rsid w:val="3C5ED284"/>
    <w:rsid w:val="3C68CCCC"/>
    <w:rsid w:val="3C768C24"/>
    <w:rsid w:val="3D6BD3FB"/>
    <w:rsid w:val="3DB42B9D"/>
    <w:rsid w:val="3DD9B534"/>
    <w:rsid w:val="3DFF6A65"/>
    <w:rsid w:val="3E7DE721"/>
    <w:rsid w:val="3EDCD99D"/>
    <w:rsid w:val="3EE649DE"/>
    <w:rsid w:val="3EF8A6D3"/>
    <w:rsid w:val="3EFF9E73"/>
    <w:rsid w:val="3F1E61D9"/>
    <w:rsid w:val="3F69997D"/>
    <w:rsid w:val="3F748783"/>
    <w:rsid w:val="4041AFC8"/>
    <w:rsid w:val="405AABE0"/>
    <w:rsid w:val="41BCB5D7"/>
    <w:rsid w:val="41D75458"/>
    <w:rsid w:val="4201378F"/>
    <w:rsid w:val="4229CE96"/>
    <w:rsid w:val="423FE62B"/>
    <w:rsid w:val="4242C48F"/>
    <w:rsid w:val="426E9A02"/>
    <w:rsid w:val="42B76620"/>
    <w:rsid w:val="4327FEFF"/>
    <w:rsid w:val="43C74A32"/>
    <w:rsid w:val="43CCDB2B"/>
    <w:rsid w:val="44223522"/>
    <w:rsid w:val="44B2934F"/>
    <w:rsid w:val="45A91538"/>
    <w:rsid w:val="4632C34E"/>
    <w:rsid w:val="46B7A8F9"/>
    <w:rsid w:val="46C2920A"/>
    <w:rsid w:val="48095374"/>
    <w:rsid w:val="48B5E41F"/>
    <w:rsid w:val="48C22303"/>
    <w:rsid w:val="495C369B"/>
    <w:rsid w:val="4A266411"/>
    <w:rsid w:val="4A5A5B77"/>
    <w:rsid w:val="4BCC55DF"/>
    <w:rsid w:val="4D8F6BE0"/>
    <w:rsid w:val="4E32E78A"/>
    <w:rsid w:val="4ECB6FBC"/>
    <w:rsid w:val="50194596"/>
    <w:rsid w:val="50747E62"/>
    <w:rsid w:val="50934287"/>
    <w:rsid w:val="511780BD"/>
    <w:rsid w:val="51A5EF65"/>
    <w:rsid w:val="52FF8780"/>
    <w:rsid w:val="5385DB4C"/>
    <w:rsid w:val="557F5B74"/>
    <w:rsid w:val="55847638"/>
    <w:rsid w:val="55E41865"/>
    <w:rsid w:val="573127B0"/>
    <w:rsid w:val="5905B15B"/>
    <w:rsid w:val="590A5CDD"/>
    <w:rsid w:val="5A8D367C"/>
    <w:rsid w:val="5B16D39D"/>
    <w:rsid w:val="5B37487D"/>
    <w:rsid w:val="5BADA43C"/>
    <w:rsid w:val="5C86FA6B"/>
    <w:rsid w:val="5D488A20"/>
    <w:rsid w:val="5DB08793"/>
    <w:rsid w:val="5DB4EF90"/>
    <w:rsid w:val="5DDE90B4"/>
    <w:rsid w:val="5E770EF4"/>
    <w:rsid w:val="5F6FAB8B"/>
    <w:rsid w:val="609AAC77"/>
    <w:rsid w:val="6126EFA6"/>
    <w:rsid w:val="61DA1BF7"/>
    <w:rsid w:val="639453DD"/>
    <w:rsid w:val="63C1943F"/>
    <w:rsid w:val="65654FB9"/>
    <w:rsid w:val="65695939"/>
    <w:rsid w:val="656AFEA8"/>
    <w:rsid w:val="657A878B"/>
    <w:rsid w:val="6585B1A3"/>
    <w:rsid w:val="65D1C4F8"/>
    <w:rsid w:val="6641520D"/>
    <w:rsid w:val="676B7C8F"/>
    <w:rsid w:val="686EBDAC"/>
    <w:rsid w:val="68BE4C98"/>
    <w:rsid w:val="6991AB54"/>
    <w:rsid w:val="6A6F42A9"/>
    <w:rsid w:val="6AB49FFB"/>
    <w:rsid w:val="6B120C9C"/>
    <w:rsid w:val="6B8D3825"/>
    <w:rsid w:val="6BF25BCD"/>
    <w:rsid w:val="6D3FA635"/>
    <w:rsid w:val="6DC741DA"/>
    <w:rsid w:val="6E5810AC"/>
    <w:rsid w:val="6F9B37D5"/>
    <w:rsid w:val="71403306"/>
    <w:rsid w:val="715B89E4"/>
    <w:rsid w:val="71D5B0E8"/>
    <w:rsid w:val="725B3D90"/>
    <w:rsid w:val="74A73205"/>
    <w:rsid w:val="74A74DFF"/>
    <w:rsid w:val="750CB0C5"/>
    <w:rsid w:val="7518D4C6"/>
    <w:rsid w:val="75439511"/>
    <w:rsid w:val="756A4B91"/>
    <w:rsid w:val="75C83E90"/>
    <w:rsid w:val="75CD653E"/>
    <w:rsid w:val="763A9D9E"/>
    <w:rsid w:val="779855E5"/>
    <w:rsid w:val="7799C892"/>
    <w:rsid w:val="7851B191"/>
    <w:rsid w:val="78C7FB98"/>
    <w:rsid w:val="78C85332"/>
    <w:rsid w:val="79414C8B"/>
    <w:rsid w:val="79716844"/>
    <w:rsid w:val="79C67BE7"/>
    <w:rsid w:val="7A0F0C05"/>
    <w:rsid w:val="7B38D0E5"/>
    <w:rsid w:val="7C4C6F13"/>
    <w:rsid w:val="7D4569D7"/>
    <w:rsid w:val="7D61E024"/>
    <w:rsid w:val="7DC1F388"/>
    <w:rsid w:val="7DF52E9F"/>
    <w:rsid w:val="7E082B37"/>
    <w:rsid w:val="7EC0F9F1"/>
    <w:rsid w:val="7F3FCF88"/>
    <w:rsid w:val="7F7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8120D"/>
  <w15:chartTrackingRefBased/>
  <w15:docId w15:val="{34EA4CA7-4CBB-F749-B0AE-539E5768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36699EC"/>
    <w:pPr>
      <w:keepNext/>
      <w:keepLines/>
      <w:numPr>
        <w:numId w:val="1"/>
      </w:numPr>
      <w:spacing w:before="299" w:after="0" w:line="36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9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B095E"/>
  </w:style>
  <w:style w:type="character" w:customStyle="1" w:styleId="Heading3Char">
    <w:name w:val="Heading 3 Char"/>
    <w:basedOn w:val="DefaultParagraphFont"/>
    <w:link w:val="Heading3"/>
    <w:uiPriority w:val="9"/>
    <w:rsid w:val="006B095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6B095E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p1">
    <w:name w:val="p1"/>
    <w:basedOn w:val="Normal"/>
    <w:rsid w:val="006B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ko-KR"/>
    </w:rPr>
  </w:style>
  <w:style w:type="paragraph" w:customStyle="1" w:styleId="p2">
    <w:name w:val="p2"/>
    <w:basedOn w:val="Normal"/>
    <w:rsid w:val="006B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ko-KR"/>
    </w:rPr>
  </w:style>
  <w:style w:type="character" w:customStyle="1" w:styleId="s1">
    <w:name w:val="s1"/>
    <w:basedOn w:val="DefaultParagraphFont"/>
    <w:rsid w:val="00344DEE"/>
  </w:style>
  <w:style w:type="character" w:customStyle="1" w:styleId="s2">
    <w:name w:val="s2"/>
    <w:basedOn w:val="DefaultParagraphFont"/>
    <w:rsid w:val="00344DEE"/>
  </w:style>
  <w:style w:type="paragraph" w:customStyle="1" w:styleId="p3">
    <w:name w:val="p3"/>
    <w:basedOn w:val="Normal"/>
    <w:rsid w:val="00C35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ko-KR"/>
    </w:rPr>
  </w:style>
  <w:style w:type="character" w:styleId="Hyperlink">
    <w:name w:val="Hyperlink"/>
    <w:basedOn w:val="DefaultParagraphFont"/>
    <w:uiPriority w:val="99"/>
    <w:semiHidden/>
    <w:unhideWhenUsed/>
    <w:rsid w:val="00C35DAB"/>
    <w:rPr>
      <w:color w:val="0000FF"/>
      <w:u w:val="single"/>
    </w:rPr>
  </w:style>
  <w:style w:type="character" w:customStyle="1" w:styleId="s3">
    <w:name w:val="s3"/>
    <w:basedOn w:val="DefaultParagraphFont"/>
    <w:rsid w:val="00C35DAB"/>
  </w:style>
  <w:style w:type="table" w:styleId="TableGrid">
    <w:name w:val="Table Grid"/>
    <w:basedOn w:val="TableNormal"/>
    <w:uiPriority w:val="39"/>
    <w:rsid w:val="00C35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1544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if\Downloads\Laporan%20telko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Laporan telkom</Template>
  <TotalTime>11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RAIHAN DIVANDA</dc:creator>
  <cp:keywords/>
  <dc:description/>
  <cp:lastModifiedBy>Muhammad Alif Raihan</cp:lastModifiedBy>
  <cp:revision>3</cp:revision>
  <dcterms:created xsi:type="dcterms:W3CDTF">2026-10-02T15:52:00Z</dcterms:created>
  <dcterms:modified xsi:type="dcterms:W3CDTF">2026-10-03T09:11:00Z</dcterms:modified>
</cp:coreProperties>
</file>